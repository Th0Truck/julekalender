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210" w:rsidRDefault="003267D8">
      <w:pPr>
        <w:rPr>
          <w:sz w:val="32"/>
        </w:rPr>
      </w:pPr>
      <w:bookmarkStart w:id="0" w:name="_GoBack"/>
      <w:r>
        <w:rPr>
          <w:sz w:val="32"/>
        </w:rPr>
        <w:t>Præmiefordeling fra årets julekalenderkonkurrence</w:t>
      </w:r>
    </w:p>
    <w:bookmarkEnd w:id="0"/>
    <w:p w:rsidR="003267D8" w:rsidRDefault="003267D8">
      <w:pPr>
        <w:rPr>
          <w:szCs w:val="24"/>
        </w:rPr>
      </w:pPr>
      <w:r w:rsidRPr="003267D8">
        <w:rPr>
          <w:szCs w:val="24"/>
        </w:rPr>
        <w:t xml:space="preserve">Hvordan placeringerne </w:t>
      </w:r>
      <w:r w:rsidR="00531628">
        <w:rPr>
          <w:szCs w:val="24"/>
        </w:rPr>
        <w:t>er</w:t>
      </w:r>
      <w:r>
        <w:rPr>
          <w:szCs w:val="24"/>
        </w:rPr>
        <w:t xml:space="preserve"> kan ses på regnearket, som du også finder på </w:t>
      </w:r>
      <w:r w:rsidR="00531628">
        <w:rPr>
          <w:szCs w:val="24"/>
        </w:rPr>
        <w:t>julekalenderens hjemme</w:t>
      </w:r>
      <w:r>
        <w:rPr>
          <w:szCs w:val="24"/>
        </w:rPr>
        <w:t>side.</w:t>
      </w:r>
    </w:p>
    <w:p w:rsidR="003267D8" w:rsidRPr="003267D8" w:rsidRDefault="00531628">
      <w:pPr>
        <w:rPr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240.3pt;margin-top:37.9pt;width:284.95pt;height:380.35pt;z-index:-251657216" wrapcoords="0 0 0 21555 21600 21555 21600 0 0 0">
            <v:imagedata r:id="rId4" o:title="20160108_124450"/>
            <w10:wrap type="tight"/>
          </v:shape>
        </w:pict>
      </w:r>
      <w:r>
        <w:rPr>
          <w:noProof/>
        </w:rPr>
        <w:pict>
          <v:shape id="_x0000_s1026" type="#_x0000_t75" style="position:absolute;margin-left:.3pt;margin-top:37.9pt;width:283.25pt;height:503.7pt;z-index:-251658240" wrapcoords="0 0 0 21495 21600 21495 21600 0 0 0">
            <v:imagedata r:id="rId5" o:title="WP_20160108_001-2000"/>
            <w10:wrap type="tight"/>
          </v:shape>
        </w:pict>
      </w:r>
      <w:r w:rsidR="003267D8">
        <w:rPr>
          <w:szCs w:val="24"/>
        </w:rPr>
        <w:t>Den festlige lodtrækning mellem deltagere med samme pointtal kan se</w:t>
      </w:r>
      <w:r>
        <w:rPr>
          <w:szCs w:val="24"/>
        </w:rPr>
        <w:t>s</w:t>
      </w:r>
      <w:r w:rsidR="003267D8">
        <w:rPr>
          <w:szCs w:val="24"/>
        </w:rPr>
        <w:t xml:space="preserve"> på nedenstående billede.</w:t>
      </w:r>
    </w:p>
    <w:sectPr w:rsidR="003267D8" w:rsidRPr="003267D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BE1"/>
    <w:rsid w:val="00054092"/>
    <w:rsid w:val="000D1210"/>
    <w:rsid w:val="003267D8"/>
    <w:rsid w:val="003273C1"/>
    <w:rsid w:val="003D1369"/>
    <w:rsid w:val="00531628"/>
    <w:rsid w:val="00627BE1"/>
    <w:rsid w:val="00BC0E66"/>
    <w:rsid w:val="00D32ABC"/>
    <w:rsid w:val="00D8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2ACF83C"/>
  <w15:chartTrackingRefBased/>
  <w15:docId w15:val="{36C9AE23-2626-43D2-BB71-C2DF06F1F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2ABC"/>
    <w:pPr>
      <w:spacing w:after="0"/>
    </w:pPr>
    <w:rPr>
      <w:rFonts w:ascii="Garamond" w:hAnsi="Garamond"/>
      <w:sz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627B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49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1EB0A0DD.dotm</Template>
  <TotalTime>0</TotalTime>
  <Pages>1</Pages>
  <Words>34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UCSYD</Company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Åge Monrad (amon)</dc:creator>
  <cp:keywords/>
  <dc:description/>
  <cp:lastModifiedBy>Åge Monrad (amon)</cp:lastModifiedBy>
  <cp:revision>2</cp:revision>
  <dcterms:created xsi:type="dcterms:W3CDTF">2016-01-11T07:13:00Z</dcterms:created>
  <dcterms:modified xsi:type="dcterms:W3CDTF">2016-01-11T07:13:00Z</dcterms:modified>
</cp:coreProperties>
</file>